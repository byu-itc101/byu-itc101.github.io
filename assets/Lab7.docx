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D0A2" w14:textId="77777777" w:rsidR="000A4BDE" w:rsidRPr="0020324C" w:rsidRDefault="00FC3F84" w:rsidP="0020324C">
      <w:pPr>
        <w:pStyle w:val="Title"/>
      </w:pPr>
      <w:r>
        <w:t>applied cryptography</w:t>
      </w:r>
    </w:p>
    <w:p w14:paraId="5E58BD94" w14:textId="77777777" w:rsidR="00EE1317" w:rsidRDefault="00FC3F84" w:rsidP="00EE1317">
      <w:pPr>
        <w:pStyle w:val="Title"/>
        <w:rPr>
          <w:b/>
          <w:sz w:val="36"/>
        </w:rPr>
      </w:pPr>
      <w:r>
        <w:rPr>
          <w:b/>
          <w:sz w:val="36"/>
        </w:rPr>
        <w:t>Hash Functions</w:t>
      </w:r>
    </w:p>
    <w:p w14:paraId="0D6DB1BB" w14:textId="77777777" w:rsidR="00FC3F84" w:rsidRPr="00FC3F84" w:rsidRDefault="00FC3F84" w:rsidP="00FC3F84"/>
    <w:p w14:paraId="44481A0A" w14:textId="77777777" w:rsidR="00EE1317" w:rsidRPr="0092482E" w:rsidRDefault="00FC3F84" w:rsidP="00EE1317">
      <w:pPr>
        <w:pStyle w:val="Heading1"/>
      </w:pPr>
      <w:r>
        <w:t xml:space="preserve">lab: </w:t>
      </w:r>
      <w:r w:rsidRPr="00FC3F84">
        <w:t>Verifying Integrity of a Download</w:t>
      </w:r>
    </w:p>
    <w:p w14:paraId="1D1BD9EF" w14:textId="77777777" w:rsidR="00FC3F84" w:rsidRDefault="00FC3F84" w:rsidP="00FC3F84">
      <w:bookmarkStart w:id="0" w:name="_bookmark1"/>
      <w:bookmarkEnd w:id="0"/>
      <w:r>
        <w:t>In this assignment you will verify that a file you download has not been changed during download.</w:t>
      </w:r>
    </w:p>
    <w:p w14:paraId="15C579B4" w14:textId="4890822D" w:rsidR="00FC3F84" w:rsidRDefault="00FC3F84" w:rsidP="00FC3F84">
      <w:r>
        <w:t xml:space="preserve">Go to </w:t>
      </w:r>
      <w:r w:rsidR="004A58CC">
        <w:t xml:space="preserve">the </w:t>
      </w:r>
      <w:r>
        <w:t xml:space="preserve">site </w:t>
      </w:r>
      <w:hyperlink r:id="rId8" w:history="1">
        <w:r w:rsidR="0095442F" w:rsidRPr="00416F2D">
          <w:rPr>
            <w:rStyle w:val="Hyperlink"/>
          </w:rPr>
          <w:t>https://md5file.com/calculator</w:t>
        </w:r>
      </w:hyperlink>
      <w:r w:rsidR="006C4570">
        <w:t xml:space="preserve">. </w:t>
      </w:r>
    </w:p>
    <w:p w14:paraId="4FA38943" w14:textId="56A2B552" w:rsidR="0095442F" w:rsidRDefault="0095442F" w:rsidP="00FC3F84">
      <w:r>
        <w:t xml:space="preserve">Take the four files and run them through the hash generator you should see that the md5 hash for File_1 was </w:t>
      </w:r>
      <w:r w:rsidRPr="0095442F">
        <w:t>e52bb268b3a9354195d85e907cf9c550</w:t>
      </w:r>
      <w:r>
        <w:t xml:space="preserve">.  </w:t>
      </w:r>
    </w:p>
    <w:p w14:paraId="3B1114F1" w14:textId="369F1E56" w:rsidR="006C4570" w:rsidRDefault="0095442F" w:rsidP="00FC3F84">
      <w:r>
        <w:t xml:space="preserve">Now take the files 2-4 and check the hashes for them.  You are looking for the file that has the md5 hash of </w:t>
      </w:r>
      <w:r w:rsidRPr="0095442F">
        <w:t>e286aa31b76d943fe17eb3daece39cb5</w:t>
      </w:r>
      <w:r>
        <w:t xml:space="preserve">. </w:t>
      </w:r>
    </w:p>
    <w:p w14:paraId="195D456F" w14:textId="77777777" w:rsidR="00EE1317" w:rsidRPr="001E68C2" w:rsidRDefault="006C4570" w:rsidP="00A049CC">
      <w:pPr>
        <w:pStyle w:val="Heading2"/>
        <w:rPr>
          <w:bCs/>
        </w:rPr>
      </w:pPr>
      <w:r>
        <w:t>what to submit</w:t>
      </w:r>
    </w:p>
    <w:p w14:paraId="2A3D6BAC" w14:textId="77777777" w:rsidR="00EE1317" w:rsidRPr="0092482E" w:rsidRDefault="00EE1317" w:rsidP="00EE1317">
      <w:pPr>
        <w:pStyle w:val="BodyText"/>
        <w:spacing w:before="45" w:after="0"/>
        <w:ind w:left="0" w:right="121"/>
        <w:rPr>
          <w:rFonts w:asciiTheme="minorHAnsi" w:hAnsiTheme="minorHAnsi"/>
          <w:spacing w:val="-1"/>
          <w:sz w:val="20"/>
        </w:rPr>
      </w:pPr>
    </w:p>
    <w:p w14:paraId="08C37FBA" w14:textId="77777777" w:rsidR="00A049CC" w:rsidRDefault="00A049CC" w:rsidP="00A049CC">
      <w:r>
        <w:t>In the Word file, include your answers to the following questions:</w:t>
      </w:r>
    </w:p>
    <w:p w14:paraId="74248B4B" w14:textId="51301585" w:rsidR="0095442F" w:rsidRDefault="0095442F" w:rsidP="00A049CC">
      <w:pPr>
        <w:pStyle w:val="ListParagraph"/>
        <w:numPr>
          <w:ilvl w:val="0"/>
          <w:numId w:val="6"/>
        </w:numPr>
        <w:spacing w:before="0"/>
      </w:pPr>
      <w:r>
        <w:t>Which file had the matching md5 hash?</w:t>
      </w:r>
    </w:p>
    <w:p w14:paraId="4F07C2C9" w14:textId="4C1EC804" w:rsidR="00A049CC" w:rsidRDefault="00A049CC" w:rsidP="00A049CC">
      <w:pPr>
        <w:pStyle w:val="ListParagraph"/>
        <w:numPr>
          <w:ilvl w:val="0"/>
          <w:numId w:val="6"/>
        </w:numPr>
        <w:spacing w:before="0"/>
      </w:pPr>
      <w:r>
        <w:t>What is your conclusion if the provided MD5 hash value is the same as the one you calculated?</w:t>
      </w:r>
      <w:r w:rsidR="00180401">
        <w:t xml:space="preserve"> Explain.</w:t>
      </w:r>
    </w:p>
    <w:p w14:paraId="77C8660B" w14:textId="46957540" w:rsidR="00A049CC" w:rsidRDefault="00A049CC" w:rsidP="00A049CC">
      <w:pPr>
        <w:pStyle w:val="ListParagraph"/>
        <w:numPr>
          <w:ilvl w:val="0"/>
          <w:numId w:val="6"/>
        </w:numPr>
        <w:spacing w:before="0"/>
      </w:pPr>
      <w:r>
        <w:t>What is your conclusion if the provided MD5 hash value is different from the one you calculated?</w:t>
      </w:r>
      <w:r w:rsidR="00180401">
        <w:t xml:space="preserve"> Explain.</w:t>
      </w:r>
    </w:p>
    <w:p w14:paraId="5DFFA9B5" w14:textId="77777777" w:rsidR="00A049CC" w:rsidRDefault="00A049CC" w:rsidP="00A049CC">
      <w:pPr>
        <w:pStyle w:val="ListParagraph"/>
        <w:numPr>
          <w:ilvl w:val="0"/>
          <w:numId w:val="6"/>
        </w:numPr>
        <w:spacing w:before="0"/>
      </w:pPr>
      <w:r>
        <w:t>If the provided hash value is the same as the one you calculated, does that mean that this is absolutely the right file that delivers what it promises, or could it be malicious? Explain.</w:t>
      </w:r>
    </w:p>
    <w:p w14:paraId="341E6C61" w14:textId="77777777" w:rsidR="00A049CC" w:rsidRDefault="00A049CC" w:rsidP="00A049CC">
      <w:pPr>
        <w:pStyle w:val="ListParagraph"/>
        <w:numPr>
          <w:ilvl w:val="0"/>
          <w:numId w:val="6"/>
        </w:numPr>
        <w:spacing w:before="0"/>
      </w:pPr>
      <w:r>
        <w:t>How could a second hash value (such as SHA256, in this case) help to verify the integrity of the download? Explain.</w:t>
      </w:r>
    </w:p>
    <w:p w14:paraId="02E0CEDC" w14:textId="77777777" w:rsidR="006C297C" w:rsidRDefault="006C297C" w:rsidP="006C297C"/>
    <w:p w14:paraId="51700EBA" w14:textId="77777777" w:rsidR="005978E1" w:rsidRDefault="005978E1" w:rsidP="006C297C"/>
    <w:p w14:paraId="200833D4" w14:textId="77777777" w:rsidR="005978E1" w:rsidRDefault="005978E1" w:rsidP="006C297C"/>
    <w:p w14:paraId="59A942D8" w14:textId="77777777" w:rsidR="005978E1" w:rsidRDefault="005978E1" w:rsidP="006C297C"/>
    <w:p w14:paraId="4B3289D6" w14:textId="77777777" w:rsidR="005978E1" w:rsidRDefault="005978E1" w:rsidP="006C297C"/>
    <w:p w14:paraId="35939C87" w14:textId="77777777" w:rsidR="005978E1" w:rsidRDefault="005978E1" w:rsidP="006C297C"/>
    <w:p w14:paraId="1DCD6C48" w14:textId="1AEE3E67" w:rsidR="006C297C" w:rsidRDefault="006C297C" w:rsidP="006C297C">
      <w:pPr>
        <w:rPr>
          <w:b/>
          <w:bCs/>
          <w:sz w:val="40"/>
          <w:szCs w:val="40"/>
          <w:u w:val="single"/>
        </w:rPr>
      </w:pPr>
      <w:r>
        <w:rPr>
          <w:b/>
          <w:bCs/>
          <w:sz w:val="40"/>
          <w:szCs w:val="40"/>
          <w:u w:val="single"/>
        </w:rPr>
        <w:lastRenderedPageBreak/>
        <w:t>PART 2</w:t>
      </w:r>
    </w:p>
    <w:p w14:paraId="369A1FF9" w14:textId="77777777" w:rsidR="006C297C" w:rsidRPr="0020324C" w:rsidRDefault="006C297C" w:rsidP="006C297C">
      <w:pPr>
        <w:pStyle w:val="Title"/>
      </w:pPr>
      <w:r>
        <w:t>Applied Cryptography</w:t>
      </w:r>
    </w:p>
    <w:p w14:paraId="51C964E7" w14:textId="77777777" w:rsidR="006C297C" w:rsidRDefault="006C297C" w:rsidP="006C297C">
      <w:pPr>
        <w:pStyle w:val="Title"/>
        <w:rPr>
          <w:b/>
          <w:sz w:val="36"/>
        </w:rPr>
      </w:pPr>
      <w:r>
        <w:rPr>
          <w:b/>
          <w:sz w:val="36"/>
        </w:rPr>
        <w:t>Public Key Cryptography</w:t>
      </w:r>
    </w:p>
    <w:p w14:paraId="3630DCC4" w14:textId="77777777" w:rsidR="006C297C" w:rsidRPr="00E8468B" w:rsidRDefault="006C297C" w:rsidP="006C297C"/>
    <w:p w14:paraId="0B9225CC" w14:textId="77777777" w:rsidR="006C297C" w:rsidRPr="0092482E" w:rsidRDefault="006C297C" w:rsidP="006C297C">
      <w:pPr>
        <w:pStyle w:val="Heading1"/>
      </w:pPr>
      <w:r>
        <w:t>lab: public Key (Asymmetric) encryption</w:t>
      </w:r>
    </w:p>
    <w:p w14:paraId="50B46EE8" w14:textId="14A4184F" w:rsidR="006C297C" w:rsidRDefault="006C297C" w:rsidP="00AE6746">
      <w:r>
        <w:t xml:space="preserve">In this lab activity you will pair with a classmate and send each other encrypted messages </w:t>
      </w:r>
      <w:r w:rsidR="00AE6746">
        <w:t xml:space="preserve">using a program called OpenSSL.  </w:t>
      </w:r>
    </w:p>
    <w:p w14:paraId="350F9D56" w14:textId="77777777" w:rsidR="006C297C" w:rsidRDefault="006C297C" w:rsidP="006C297C"/>
    <w:p w14:paraId="3313CB07" w14:textId="77777777" w:rsidR="006C297C" w:rsidRDefault="006C297C" w:rsidP="006C297C">
      <w:pPr>
        <w:pStyle w:val="Heading3"/>
      </w:pPr>
      <w:r>
        <w:t>part 1: Key Generation</w:t>
      </w:r>
    </w:p>
    <w:p w14:paraId="7FEBB610" w14:textId="77777777" w:rsidR="009F6DE0" w:rsidRDefault="009F6DE0" w:rsidP="009F6DE0"/>
    <w:p w14:paraId="69C0B167" w14:textId="342632CB" w:rsidR="00082119" w:rsidRDefault="00082119" w:rsidP="009F6DE0">
      <w:r>
        <w:t>For Windows Users:</w:t>
      </w:r>
      <w:r w:rsidR="008C2AEC">
        <w:t xml:space="preserve"> You will have to use WSL instead of the normal windows terminal since OpenSSL is already downloaded on WSL but not on the windows terminal. </w:t>
      </w:r>
    </w:p>
    <w:p w14:paraId="7957876D" w14:textId="6E2AA92D" w:rsidR="00082119" w:rsidRDefault="00082119" w:rsidP="009F6DE0">
      <w:r>
        <w:t>For Mac Users OpenSSL is already on your computer</w:t>
      </w:r>
      <w:r w:rsidR="008C2AEC">
        <w:t xml:space="preserve"> in the normal terminal.</w:t>
      </w:r>
    </w:p>
    <w:p w14:paraId="7B6AC16A" w14:textId="2715109A" w:rsidR="008C2AEC" w:rsidRDefault="008C2AEC" w:rsidP="009F6DE0">
      <w:r>
        <w:t>From now on the instructions should be the same for either mac or window users.</w:t>
      </w:r>
    </w:p>
    <w:p w14:paraId="7CA16479" w14:textId="335E449B" w:rsidR="005978E1" w:rsidRDefault="005978E1" w:rsidP="009F6DE0">
      <w:r>
        <w:t xml:space="preserve">Somewhere on your computer create a folder named encryption. </w:t>
      </w:r>
    </w:p>
    <w:p w14:paraId="1FC9BD25" w14:textId="5B5BBAC2" w:rsidR="00082119" w:rsidRDefault="00082119" w:rsidP="009F6DE0">
      <w:r>
        <w:t xml:space="preserve">You will now create your </w:t>
      </w:r>
      <w:r w:rsidR="00AE6746">
        <w:t>Asymmetric</w:t>
      </w:r>
      <w:r>
        <w:t xml:space="preserve"> keys. On your Terminal or WSL navigate to the folder where you want your keys to appear. </w:t>
      </w:r>
    </w:p>
    <w:p w14:paraId="4892FD1A" w14:textId="57AF4C0D" w:rsidR="00082119" w:rsidRDefault="00082119" w:rsidP="009F6DE0">
      <w:r>
        <w:t xml:space="preserve">Type in the command but replace the &lt;PRIVATE KEY NAME&gt; with whatever you want your private key to be named. </w:t>
      </w:r>
    </w:p>
    <w:p w14:paraId="4A4FB537" w14:textId="45E9E081" w:rsidR="00082119" w:rsidRDefault="00082119" w:rsidP="009F6DE0">
      <w:r w:rsidRPr="00082119">
        <w:t xml:space="preserve">openssl genpkey -algorithm RSA -out </w:t>
      </w:r>
      <w:r>
        <w:t>&lt;PRIVATE KEY NAME&gt;</w:t>
      </w:r>
      <w:r w:rsidRPr="00082119">
        <w:t>.pem -pkeyopt</w:t>
      </w:r>
      <w:r>
        <w:t xml:space="preserve"> </w:t>
      </w:r>
      <w:r w:rsidRPr="00082119">
        <w:t>rsa_keygen_bits:4096</w:t>
      </w:r>
    </w:p>
    <w:p w14:paraId="30618FDB" w14:textId="01592C53" w:rsidR="00082119" w:rsidRDefault="00082119" w:rsidP="009F6DE0">
      <w:r>
        <w:t xml:space="preserve">You will now see the </w:t>
      </w:r>
      <w:r w:rsidR="00AE6746">
        <w:t xml:space="preserve">.pem file with your private key name.  You will now need to create your public key. </w:t>
      </w:r>
    </w:p>
    <w:p w14:paraId="64B38F48" w14:textId="72F64B13" w:rsidR="00AE6746" w:rsidRDefault="00AE6746" w:rsidP="009F6DE0">
      <w:r>
        <w:t>In the same folder where your private key is run this command</w:t>
      </w:r>
    </w:p>
    <w:p w14:paraId="566CC521" w14:textId="414D792E" w:rsidR="00AE6746" w:rsidRDefault="00AE6746" w:rsidP="009F6DE0">
      <w:r w:rsidRPr="00AE6746">
        <w:t xml:space="preserve">openssl rsa -pubout -in </w:t>
      </w:r>
      <w:r>
        <w:t>&lt;PRIVATE KEY NAME&gt;</w:t>
      </w:r>
      <w:r w:rsidRPr="00AE6746">
        <w:t xml:space="preserve">.pem -out </w:t>
      </w:r>
      <w:r>
        <w:t>&lt;PUBLIC KEY NAME&gt;</w:t>
      </w:r>
      <w:r w:rsidRPr="00AE6746">
        <w:t>.pem</w:t>
      </w:r>
    </w:p>
    <w:p w14:paraId="288A2D46" w14:textId="1E41CDA4" w:rsidR="006C297C" w:rsidRDefault="00AE6746" w:rsidP="006C297C">
      <w:r>
        <w:t>You should now have t</w:t>
      </w:r>
      <w:r w:rsidR="00FE72F9">
        <w:t>w</w:t>
      </w:r>
      <w:r>
        <w:t>o .pem files in your folder</w:t>
      </w:r>
    </w:p>
    <w:p w14:paraId="7F19575F" w14:textId="77777777" w:rsidR="00AE6746" w:rsidRDefault="00AE6746" w:rsidP="006C297C"/>
    <w:p w14:paraId="66800B63" w14:textId="77777777" w:rsidR="00AE6746" w:rsidRDefault="00AE6746" w:rsidP="006C297C"/>
    <w:p w14:paraId="57F790DF" w14:textId="77777777" w:rsidR="006C297C" w:rsidRDefault="006C297C" w:rsidP="006C297C">
      <w:pPr>
        <w:pStyle w:val="Heading3"/>
      </w:pPr>
      <w:r>
        <w:t>Part 2:</w:t>
      </w:r>
      <w:r w:rsidRPr="00314136">
        <w:t xml:space="preserve"> Encryption</w:t>
      </w:r>
    </w:p>
    <w:p w14:paraId="23AC93DD" w14:textId="77777777" w:rsidR="006C297C" w:rsidRDefault="006C297C" w:rsidP="006C297C">
      <w:r>
        <w:t>Start a text file and write your full name and a message for your partner in this file. Save it as yournamePlain.txt. (For example, my file would be yesemPlain.txt)</w:t>
      </w:r>
    </w:p>
    <w:p w14:paraId="6D7EA667" w14:textId="5A40D05A" w:rsidR="00AE6746" w:rsidRDefault="00AE6746" w:rsidP="006C297C">
      <w:r>
        <w:t xml:space="preserve">You can create this file by using the nano command followed by whatever you want your file to be named for example “nano example.txt” would open a blank file name example.txt that you can write things in. Create this file in the same folder as your </w:t>
      </w:r>
      <w:r w:rsidR="005978E1">
        <w:t xml:space="preserve">private and public keys. </w:t>
      </w:r>
    </w:p>
    <w:p w14:paraId="6C6461DF" w14:textId="22951381" w:rsidR="006C297C" w:rsidRDefault="00AE6746" w:rsidP="006C297C">
      <w:r>
        <w:t xml:space="preserve">To encrypt this file in the same folder as your private key.  </w:t>
      </w:r>
    </w:p>
    <w:p w14:paraId="1A13CD60" w14:textId="4C970672" w:rsidR="00AE6746" w:rsidRDefault="00AE6746" w:rsidP="006C297C">
      <w:r>
        <w:t>Use the command</w:t>
      </w:r>
    </w:p>
    <w:p w14:paraId="00361206" w14:textId="79E05A25" w:rsidR="00AE6746" w:rsidRDefault="00AE6746" w:rsidP="006C297C">
      <w:bookmarkStart w:id="1" w:name="OLE_LINK1"/>
      <w:r w:rsidRPr="00AE6746">
        <w:t xml:space="preserve">openssl rsautl -encrypt -pubin -inkey </w:t>
      </w:r>
      <w:bookmarkEnd w:id="1"/>
      <w:r>
        <w:t>&lt;YOUR PUBLIC KEY&gt;</w:t>
      </w:r>
      <w:r w:rsidRPr="00AE6746">
        <w:t xml:space="preserve">.pem -in </w:t>
      </w:r>
      <w:r>
        <w:t>&lt;YOUR TXT FILE NAME&gt;</w:t>
      </w:r>
      <w:r w:rsidRPr="00AE6746">
        <w:t xml:space="preserve">.txt -out </w:t>
      </w:r>
      <w:r w:rsidR="00436D54">
        <w:t>&lt;ENCRYPTED FILE NAME&gt;</w:t>
      </w:r>
      <w:r w:rsidRPr="00AE6746">
        <w:t>.bin</w:t>
      </w:r>
    </w:p>
    <w:p w14:paraId="489CB0F7" w14:textId="1404AC5F" w:rsidR="00FE72F9" w:rsidRDefault="00FE72F9" w:rsidP="006C297C">
      <w:r>
        <w:t xml:space="preserve">This command should output a </w:t>
      </w:r>
      <w:r w:rsidR="00436D54">
        <w:t>.bin file that is an encrypted version of your txt file.</w:t>
      </w:r>
    </w:p>
    <w:p w14:paraId="48A23D96" w14:textId="5DF52561" w:rsidR="00AE6746" w:rsidRPr="001C48DB" w:rsidRDefault="00AE6746" w:rsidP="006C297C">
      <w:r>
        <w:t xml:space="preserve">Send the </w:t>
      </w:r>
      <w:r w:rsidR="00436D54">
        <w:rPr>
          <w:b/>
        </w:rPr>
        <w:t>private</w:t>
      </w:r>
      <w:r w:rsidRPr="00314136">
        <w:rPr>
          <w:b/>
        </w:rPr>
        <w:t xml:space="preserve"> key file</w:t>
      </w:r>
      <w:r>
        <w:t xml:space="preserve"> to your partner via email along with the encrypted .bin file.</w:t>
      </w:r>
    </w:p>
    <w:p w14:paraId="620B94F5" w14:textId="77777777" w:rsidR="006C297C" w:rsidRDefault="006C297C" w:rsidP="006C297C">
      <w:pPr>
        <w:pStyle w:val="Heading3"/>
      </w:pPr>
      <w:r>
        <w:t>Part 3:</w:t>
      </w:r>
      <w:r w:rsidRPr="00314136">
        <w:t xml:space="preserve"> Decryption</w:t>
      </w:r>
    </w:p>
    <w:p w14:paraId="715E58E3" w14:textId="45D6CA8C" w:rsidR="006C297C" w:rsidRDefault="006C297C" w:rsidP="006C297C">
      <w:r w:rsidRPr="001C48DB">
        <w:t xml:space="preserve">Upon receiving your partner’s encrypted </w:t>
      </w:r>
      <w:r w:rsidR="00436D54" w:rsidRPr="001C48DB">
        <w:t>message,</w:t>
      </w:r>
      <w:r w:rsidRPr="001C48DB">
        <w:t xml:space="preserve"> </w:t>
      </w:r>
      <w:r w:rsidR="00436D54">
        <w:t>you can now decrypt it with their private key. A note that each partner needs to create public and private keys encrypt a message and send both their encrypted message and private key to their partner for decryption.</w:t>
      </w:r>
    </w:p>
    <w:p w14:paraId="3E90E7CC" w14:textId="05ABD343" w:rsidR="00436D54" w:rsidRDefault="00436D54" w:rsidP="006C297C">
      <w:r>
        <w:t>Put both your partners private key and their encrypted message in the same folder.  Open the terminal and navigate to that terminal.  Run the command</w:t>
      </w:r>
    </w:p>
    <w:p w14:paraId="1109769F" w14:textId="4D58A241" w:rsidR="00436D54" w:rsidRPr="001C48DB" w:rsidRDefault="00436D54" w:rsidP="006C297C">
      <w:r w:rsidRPr="00436D54">
        <w:t xml:space="preserve">openssl rsautl -decrypt -inkey </w:t>
      </w:r>
      <w:r>
        <w:t>&lt;PRIVATE KEY NAME&gt;</w:t>
      </w:r>
      <w:r w:rsidRPr="00436D54">
        <w:t xml:space="preserve">.pem -in </w:t>
      </w:r>
      <w:r>
        <w:t>&lt;ENCRYPTED FILE NAME&gt;</w:t>
      </w:r>
      <w:r w:rsidRPr="00436D54">
        <w:t xml:space="preserve">.bin -out </w:t>
      </w:r>
      <w:r>
        <w:t>&lt;DECRYPTED FILE NAME&gt;</w:t>
      </w:r>
      <w:r w:rsidRPr="00436D54">
        <w:t>.txt</w:t>
      </w:r>
    </w:p>
    <w:p w14:paraId="3C5828AB" w14:textId="77777777" w:rsidR="006C297C" w:rsidRDefault="006C297C" w:rsidP="006C297C">
      <w:r>
        <w:t>Find the decrypted file in your working directory and view the message. Take a screenshot of the message to include in your submission.</w:t>
      </w:r>
    </w:p>
    <w:p w14:paraId="1D1D05DC" w14:textId="77777777" w:rsidR="006C297C" w:rsidRDefault="006C297C" w:rsidP="006C297C"/>
    <w:p w14:paraId="7D769C50" w14:textId="77777777" w:rsidR="006C297C" w:rsidRPr="009C5793" w:rsidRDefault="006C297C" w:rsidP="006C297C">
      <w:pPr>
        <w:pStyle w:val="Heading2"/>
      </w:pPr>
      <w:bookmarkStart w:id="2" w:name="_bookmark3"/>
      <w:bookmarkStart w:id="3" w:name="_bookmark4"/>
      <w:bookmarkEnd w:id="2"/>
      <w:bookmarkEnd w:id="3"/>
      <w:r w:rsidRPr="009C5793">
        <w:t>What to submit</w:t>
      </w:r>
    </w:p>
    <w:p w14:paraId="4A57AFA2" w14:textId="37118015" w:rsidR="006C297C" w:rsidRDefault="006C297C" w:rsidP="006C297C">
      <w:r>
        <w:lastRenderedPageBreak/>
        <w:t>Copy the screenshots you took in</w:t>
      </w:r>
      <w:r w:rsidR="00283D79">
        <w:t xml:space="preserve"> </w:t>
      </w:r>
      <w:r>
        <w:t>each part</w:t>
      </w:r>
      <w:r w:rsidR="00283D79">
        <w:t xml:space="preserve"> into this file</w:t>
      </w:r>
      <w:r>
        <w:t>. Include your and your partner’s names in the file. Label the screenshots Part 1, Part 2.</w:t>
      </w:r>
    </w:p>
    <w:p w14:paraId="20F9BC62" w14:textId="77777777" w:rsidR="006C297C" w:rsidRDefault="006C297C" w:rsidP="006C297C">
      <w:r>
        <w:t>Provide answers to the following questions:</w:t>
      </w:r>
    </w:p>
    <w:p w14:paraId="27BCCFF9" w14:textId="77777777" w:rsidR="006C297C" w:rsidRDefault="006C297C" w:rsidP="006C297C">
      <w:r>
        <w:t>1.</w:t>
      </w:r>
      <w:r>
        <w:tab/>
        <w:t xml:space="preserve">Explain the steps you took in decrypting the message from your partner. </w:t>
      </w:r>
    </w:p>
    <w:p w14:paraId="11834B2B" w14:textId="77777777" w:rsidR="006C297C" w:rsidRDefault="006C297C" w:rsidP="006C297C">
      <w:r>
        <w:t>2.</w:t>
      </w:r>
      <w:r>
        <w:tab/>
        <w:t>What information did you need from your partner? How did you obtain it? Was it a good (secure) way to obtain the information? Explain.</w:t>
      </w:r>
    </w:p>
    <w:p w14:paraId="74E75D93" w14:textId="77777777" w:rsidR="006C297C" w:rsidRDefault="006C297C" w:rsidP="006C297C">
      <w:r>
        <w:t xml:space="preserve">3. </w:t>
      </w:r>
      <w:r>
        <w:tab/>
        <w:t>Why would someone use symmetric encryption instead of asymmetric encryption?</w:t>
      </w:r>
    </w:p>
    <w:p w14:paraId="6AFDD001" w14:textId="77777777" w:rsidR="006C297C" w:rsidRDefault="006C297C" w:rsidP="006C297C">
      <w:r>
        <w:t xml:space="preserve">4. </w:t>
      </w:r>
      <w:r>
        <w:tab/>
        <w:t>What advantages does asymmetric encryption instead of symmetric encryption?</w:t>
      </w:r>
    </w:p>
    <w:p w14:paraId="26219D18" w14:textId="77777777" w:rsidR="006C297C" w:rsidRDefault="006C297C" w:rsidP="006C297C">
      <w:r>
        <w:t xml:space="preserve">5. </w:t>
      </w:r>
      <w:r>
        <w:tab/>
        <w:t>If you wanted to send a confidential message to Bob, what key should you encrypt it with?</w:t>
      </w:r>
    </w:p>
    <w:p w14:paraId="72945664" w14:textId="77777777" w:rsidR="006C297C" w:rsidRDefault="006C297C" w:rsidP="006C297C">
      <w:r>
        <w:t>6.</w:t>
      </w:r>
      <w:r>
        <w:tab/>
        <w:t xml:space="preserve">Do you think you have a good understanding of how public key encryption/decryption works </w:t>
      </w:r>
      <w:proofErr w:type="gramStart"/>
      <w:r>
        <w:t>as a result of</w:t>
      </w:r>
      <w:proofErr w:type="gramEnd"/>
      <w:r>
        <w:t xml:space="preserve"> this activity? Why or why not?</w:t>
      </w:r>
    </w:p>
    <w:p w14:paraId="70F9B4CD" w14:textId="77777777" w:rsidR="006C297C" w:rsidRDefault="006C297C" w:rsidP="006C297C">
      <w:pPr>
        <w:rPr>
          <w:b/>
          <w:bCs/>
          <w:sz w:val="40"/>
          <w:szCs w:val="40"/>
          <w:u w:val="single"/>
        </w:rPr>
      </w:pPr>
    </w:p>
    <w:p w14:paraId="3560F18A" w14:textId="77777777" w:rsidR="006C297C" w:rsidRDefault="006C297C" w:rsidP="006C297C">
      <w:pPr>
        <w:rPr>
          <w:b/>
          <w:bCs/>
          <w:sz w:val="40"/>
          <w:szCs w:val="40"/>
          <w:u w:val="single"/>
        </w:rPr>
      </w:pPr>
    </w:p>
    <w:p w14:paraId="382CE062" w14:textId="77777777" w:rsidR="006C297C" w:rsidRDefault="006C297C" w:rsidP="006C297C">
      <w:pPr>
        <w:rPr>
          <w:b/>
          <w:bCs/>
          <w:sz w:val="40"/>
          <w:szCs w:val="40"/>
          <w:u w:val="single"/>
        </w:rPr>
      </w:pPr>
    </w:p>
    <w:p w14:paraId="65E2934D" w14:textId="77777777" w:rsidR="006C297C" w:rsidRDefault="006C297C" w:rsidP="006C297C">
      <w:pPr>
        <w:rPr>
          <w:b/>
          <w:bCs/>
          <w:sz w:val="40"/>
          <w:szCs w:val="40"/>
          <w:u w:val="single"/>
        </w:rPr>
      </w:pPr>
    </w:p>
    <w:p w14:paraId="05B02D85" w14:textId="77777777" w:rsidR="006C297C" w:rsidRDefault="006C297C" w:rsidP="006C297C">
      <w:pPr>
        <w:rPr>
          <w:b/>
          <w:bCs/>
          <w:sz w:val="40"/>
          <w:szCs w:val="40"/>
          <w:u w:val="single"/>
        </w:rPr>
      </w:pPr>
    </w:p>
    <w:p w14:paraId="4BC9CBF7" w14:textId="77777777" w:rsidR="005978E1" w:rsidRDefault="005978E1" w:rsidP="006C297C">
      <w:pPr>
        <w:rPr>
          <w:b/>
          <w:bCs/>
          <w:sz w:val="40"/>
          <w:szCs w:val="40"/>
          <w:u w:val="single"/>
        </w:rPr>
      </w:pPr>
    </w:p>
    <w:p w14:paraId="56B343CF" w14:textId="77777777" w:rsidR="005978E1" w:rsidRDefault="005978E1" w:rsidP="006C297C">
      <w:pPr>
        <w:rPr>
          <w:b/>
          <w:bCs/>
          <w:sz w:val="40"/>
          <w:szCs w:val="40"/>
          <w:u w:val="single"/>
        </w:rPr>
      </w:pPr>
    </w:p>
    <w:p w14:paraId="690384A0" w14:textId="77777777" w:rsidR="005978E1" w:rsidRDefault="005978E1" w:rsidP="006C297C">
      <w:pPr>
        <w:rPr>
          <w:b/>
          <w:bCs/>
          <w:sz w:val="40"/>
          <w:szCs w:val="40"/>
          <w:u w:val="single"/>
        </w:rPr>
      </w:pPr>
    </w:p>
    <w:p w14:paraId="7A347CB5" w14:textId="77777777" w:rsidR="005978E1" w:rsidRDefault="005978E1" w:rsidP="006C297C">
      <w:pPr>
        <w:rPr>
          <w:b/>
          <w:bCs/>
          <w:sz w:val="40"/>
          <w:szCs w:val="40"/>
          <w:u w:val="single"/>
        </w:rPr>
      </w:pPr>
    </w:p>
    <w:p w14:paraId="6B079D70" w14:textId="77777777" w:rsidR="006C297C" w:rsidRDefault="006C297C" w:rsidP="006C297C">
      <w:pPr>
        <w:rPr>
          <w:b/>
          <w:bCs/>
          <w:sz w:val="40"/>
          <w:szCs w:val="40"/>
          <w:u w:val="single"/>
        </w:rPr>
      </w:pPr>
    </w:p>
    <w:p w14:paraId="2BE745C0" w14:textId="0C6857E2" w:rsidR="006C297C" w:rsidRDefault="006C297C" w:rsidP="006C297C">
      <w:pPr>
        <w:rPr>
          <w:b/>
          <w:bCs/>
          <w:sz w:val="40"/>
          <w:szCs w:val="40"/>
          <w:u w:val="single"/>
        </w:rPr>
      </w:pPr>
      <w:r>
        <w:rPr>
          <w:b/>
          <w:bCs/>
          <w:sz w:val="40"/>
          <w:szCs w:val="40"/>
          <w:u w:val="single"/>
        </w:rPr>
        <w:lastRenderedPageBreak/>
        <w:t>PART 3</w:t>
      </w:r>
    </w:p>
    <w:p w14:paraId="38E6CC92" w14:textId="77777777" w:rsidR="006C297C" w:rsidRPr="00FD6A0F" w:rsidRDefault="006C297C" w:rsidP="006C297C">
      <w:pPr>
        <w:rPr>
          <w:b/>
          <w:bCs/>
          <w:sz w:val="40"/>
          <w:szCs w:val="40"/>
          <w:u w:val="single"/>
        </w:rPr>
      </w:pPr>
      <w:r w:rsidRPr="00FD6A0F">
        <w:rPr>
          <w:b/>
          <w:bCs/>
          <w:sz w:val="40"/>
          <w:szCs w:val="40"/>
          <w:u w:val="single"/>
        </w:rPr>
        <w:t>Part 3: Verifying Message Identity and Integrity</w:t>
      </w:r>
    </w:p>
    <w:p w14:paraId="0942D755" w14:textId="6B7B9CD6" w:rsidR="006C297C" w:rsidRPr="00FD6A0F" w:rsidRDefault="006C297C" w:rsidP="006C297C">
      <w:r w:rsidRPr="00FD6A0F">
        <w:t xml:space="preserve">In this final section of the lab, you will apply the knowledge you've gained to verify both the identity and integrity of received messages. Within the provided lab zip file, you'll find </w:t>
      </w:r>
      <w:r w:rsidR="00F40C9A">
        <w:t>three</w:t>
      </w:r>
      <w:r w:rsidRPr="00FD6A0F">
        <w:t xml:space="preserve"> files: secret_message_1 and secret_message_2</w:t>
      </w:r>
      <w:r w:rsidR="00F40C9A">
        <w:t xml:space="preserve"> and secret_message_3</w:t>
      </w:r>
      <w:r w:rsidRPr="00FD6A0F">
        <w:t xml:space="preserve">. </w:t>
      </w:r>
      <w:r w:rsidR="00046FC7">
        <w:t>All</w:t>
      </w:r>
      <w:r w:rsidRPr="00FD6A0F">
        <w:t xml:space="preserve"> these files have been encrypted using my p</w:t>
      </w:r>
      <w:r w:rsidR="00283D79">
        <w:t>ublic</w:t>
      </w:r>
      <w:r w:rsidRPr="00FD6A0F">
        <w:t xml:space="preserve"> key. Your task is to determine which one contains the actual message by using my encrypted hash, also known as my digital signature. This signature is included in the lab materials</w:t>
      </w:r>
      <w:r>
        <w:t>.  The Hash will be an MD5 version of the message</w:t>
      </w:r>
      <w:r w:rsidR="00046FC7">
        <w:t>.</w:t>
      </w:r>
      <w:r>
        <w:t xml:space="preserve"> </w:t>
      </w:r>
      <w:r w:rsidR="00046FC7">
        <w:t>Y</w:t>
      </w:r>
      <w:r>
        <w:t xml:space="preserve">ou can </w:t>
      </w:r>
      <w:r w:rsidR="00046FC7">
        <w:t>use</w:t>
      </w:r>
      <w:r>
        <w:t xml:space="preserve"> the website provided in the earlier section</w:t>
      </w:r>
      <w:r w:rsidR="00046FC7">
        <w:t xml:space="preserve"> to get the hashes</w:t>
      </w:r>
      <w:r>
        <w:t xml:space="preserve">.  </w:t>
      </w:r>
    </w:p>
    <w:p w14:paraId="644B86A2" w14:textId="77777777" w:rsidR="006C297C" w:rsidRDefault="006C297C" w:rsidP="006C297C"/>
    <w:p w14:paraId="4078DBE1" w14:textId="77777777" w:rsidR="006C297C" w:rsidRDefault="006C297C" w:rsidP="006C297C">
      <w:pPr>
        <w:rPr>
          <w:sz w:val="28"/>
          <w:szCs w:val="28"/>
        </w:rPr>
      </w:pPr>
      <w:r>
        <w:rPr>
          <w:sz w:val="28"/>
          <w:szCs w:val="28"/>
        </w:rPr>
        <w:t>Summary</w:t>
      </w:r>
    </w:p>
    <w:p w14:paraId="77981735" w14:textId="77777777" w:rsidR="006C297C" w:rsidRDefault="006C297C" w:rsidP="006C297C">
      <w:pPr>
        <w:pStyle w:val="ListParagraph"/>
        <w:numPr>
          <w:ilvl w:val="0"/>
          <w:numId w:val="8"/>
        </w:numPr>
        <w:spacing w:before="0" w:after="160" w:line="278" w:lineRule="auto"/>
      </w:pPr>
      <w:r>
        <w:t>Which file was my message?</w:t>
      </w:r>
    </w:p>
    <w:p w14:paraId="20BF4F9B" w14:textId="77777777" w:rsidR="006C297C" w:rsidRDefault="006C297C" w:rsidP="006C297C">
      <w:pPr>
        <w:pStyle w:val="ListParagraph"/>
        <w:numPr>
          <w:ilvl w:val="0"/>
          <w:numId w:val="8"/>
        </w:numPr>
        <w:spacing w:before="0" w:after="160" w:line="278" w:lineRule="auto"/>
      </w:pPr>
      <w:r>
        <w:t>How can you know which one?</w:t>
      </w:r>
    </w:p>
    <w:p w14:paraId="665DB0D1" w14:textId="77777777" w:rsidR="006C297C" w:rsidRDefault="006C297C" w:rsidP="006C297C">
      <w:pPr>
        <w:pStyle w:val="ListParagraph"/>
        <w:numPr>
          <w:ilvl w:val="0"/>
          <w:numId w:val="8"/>
        </w:numPr>
        <w:spacing w:before="0" w:after="160" w:line="278" w:lineRule="auto"/>
      </w:pPr>
      <w:r>
        <w:t>What did the message say?</w:t>
      </w:r>
    </w:p>
    <w:p w14:paraId="33553504" w14:textId="77777777" w:rsidR="006C297C" w:rsidRDefault="006C297C" w:rsidP="006C297C">
      <w:pPr>
        <w:pStyle w:val="ListParagraph"/>
        <w:numPr>
          <w:ilvl w:val="0"/>
          <w:numId w:val="8"/>
        </w:numPr>
        <w:spacing w:before="0" w:after="160" w:line="278" w:lineRule="auto"/>
      </w:pPr>
      <w:r>
        <w:t>Picture please!!!</w:t>
      </w:r>
    </w:p>
    <w:p w14:paraId="7B52F751" w14:textId="77777777" w:rsidR="006C297C" w:rsidRPr="006C297C" w:rsidRDefault="006C297C" w:rsidP="006C297C">
      <w:pPr>
        <w:rPr>
          <w:b/>
          <w:bCs/>
          <w:sz w:val="40"/>
          <w:szCs w:val="40"/>
          <w:u w:val="single"/>
        </w:rPr>
      </w:pPr>
    </w:p>
    <w:p w14:paraId="4AA112A1" w14:textId="77777777" w:rsidR="005978E1" w:rsidRDefault="005978E1" w:rsidP="005978E1">
      <w:r w:rsidRPr="003200D4">
        <w:t>Also</w:t>
      </w:r>
      <w:r>
        <w:t xml:space="preserve">, </w:t>
      </w:r>
      <w:r w:rsidRPr="003200D4">
        <w:t>a</w:t>
      </w:r>
      <w:r>
        <w:t xml:space="preserve">nswer </w:t>
      </w:r>
      <w:r w:rsidRPr="003200D4">
        <w:t>the following questions</w:t>
      </w:r>
      <w:r>
        <w:t>,</w:t>
      </w:r>
      <w:r w:rsidRPr="003200D4">
        <w:t xml:space="preserve"> reflecting on your experience with this assignment:</w:t>
      </w:r>
    </w:p>
    <w:p w14:paraId="20549377" w14:textId="77777777" w:rsidR="005978E1" w:rsidRDefault="005978E1" w:rsidP="005978E1">
      <w:pPr>
        <w:pStyle w:val="ListParagraph"/>
        <w:numPr>
          <w:ilvl w:val="1"/>
          <w:numId w:val="6"/>
        </w:numPr>
        <w:ind w:left="720"/>
      </w:pPr>
      <w:r>
        <w:t>What was the most challenging part of this activity?</w:t>
      </w:r>
    </w:p>
    <w:p w14:paraId="57C13E82" w14:textId="15684F4D" w:rsidR="00B11EB6" w:rsidRDefault="005978E1" w:rsidP="00B11EB6">
      <w:pPr>
        <w:pStyle w:val="ListParagraph"/>
        <w:numPr>
          <w:ilvl w:val="1"/>
          <w:numId w:val="6"/>
        </w:numPr>
        <w:ind w:left="720"/>
      </w:pPr>
      <w:r>
        <w:t>What was the most enjoyable part of this activity?</w:t>
      </w:r>
    </w:p>
    <w:sectPr w:rsidR="00B11EB6" w:rsidSect="0020324C">
      <w:footerReference w:type="default" r:id="rId9"/>
      <w:headerReference w:type="first" r:id="rId10"/>
      <w:footerReference w:type="first" r:id="rId11"/>
      <w:pgSz w:w="12240" w:h="15840"/>
      <w:pgMar w:top="1400" w:right="1340" w:bottom="1200" w:left="1720" w:header="144"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23A10" w14:textId="77777777" w:rsidR="00AD27AD" w:rsidRDefault="00AD27AD">
      <w:r>
        <w:separator/>
      </w:r>
    </w:p>
  </w:endnote>
  <w:endnote w:type="continuationSeparator" w:id="0">
    <w:p w14:paraId="6BE78184" w14:textId="77777777" w:rsidR="00AD27AD" w:rsidRDefault="00AD2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F6D7" w14:textId="5E41D1B1" w:rsidR="00EB5F36" w:rsidRPr="00037523" w:rsidRDefault="00A7799E" w:rsidP="000A4BDE">
    <w:pPr>
      <w:pStyle w:val="Footer"/>
      <w:spacing w:before="0" w:after="0" w:line="240" w:lineRule="auto"/>
      <w:rPr>
        <w:rFonts w:ascii="Calibri" w:hAnsi="Calibri"/>
        <w:sz w:val="24"/>
        <w:szCs w:val="24"/>
      </w:rPr>
    </w:pPr>
    <w:r w:rsidRPr="00037523">
      <w:rPr>
        <w:rFonts w:ascii="Calibri" w:hAnsi="Calibri"/>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4200" w14:textId="10EDF655" w:rsidR="00732E6F" w:rsidRDefault="00AD27AD" w:rsidP="00732E6F">
    <w:pPr>
      <w:pStyle w:val="Footer"/>
      <w:spacing w:before="0" w:after="0" w:line="240" w:lineRule="auto"/>
      <w:jc w:val="right"/>
      <w:rPr>
        <w:rFonts w:ascii="Calibri" w:hAnsi="Calibri"/>
        <w:sz w:val="14"/>
      </w:rPr>
    </w:pPr>
    <w:r>
      <w:rPr>
        <w:rFonts w:ascii="Calibri" w:hAnsi="Calibri"/>
        <w:noProof/>
        <w:sz w:val="14"/>
      </w:rPr>
      <w:pict w14:anchorId="567739A7">
        <v:rect id="_x0000_i1025" alt="" style="width:416.5pt;height:.05pt;mso-width-percent:0;mso-height-percent:0;mso-width-percent:0;mso-height-percent:0" o:hrpct="890" o:hralign="center" o:hrstd="t" o:hrnoshade="t" o:hr="t" fillcolor="#1cade4 [3204]" stroked="f"/>
      </w:pict>
    </w:r>
  </w:p>
  <w:p w14:paraId="3341C6F4" w14:textId="38735B3C" w:rsidR="00D40DB9" w:rsidRPr="00D40DB9" w:rsidRDefault="00D40DB9" w:rsidP="00D40DB9">
    <w:pPr>
      <w:pStyle w:val="Footer"/>
      <w:spacing w:before="0" w:after="0" w:line="240" w:lineRule="auto"/>
      <w:rPr>
        <w:rFonts w:ascii="Calibri" w:hAnsi="Calibri"/>
        <w:sz w:val="14"/>
      </w:rPr>
    </w:pPr>
    <w:r>
      <w:rPr>
        <w:rFonts w:ascii="Calibri" w:hAnsi="Calibr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51DAE" w14:textId="77777777" w:rsidR="00AD27AD" w:rsidRDefault="00AD27AD">
      <w:r>
        <w:separator/>
      </w:r>
    </w:p>
  </w:footnote>
  <w:footnote w:type="continuationSeparator" w:id="0">
    <w:p w14:paraId="4C4DD336" w14:textId="77777777" w:rsidR="00AD27AD" w:rsidRDefault="00AD2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B745" w14:textId="21939FA7" w:rsidR="0020324C" w:rsidRPr="0020324C" w:rsidRDefault="0020324C" w:rsidP="00732E6F">
    <w:pPr>
      <w:pStyle w:val="Header"/>
      <w:tabs>
        <w:tab w:val="clear" w:pos="4680"/>
        <w:tab w:val="clear" w:pos="9360"/>
        <w:tab w:val="left" w:pos="6120"/>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0A"/>
    <w:multiLevelType w:val="hybridMultilevel"/>
    <w:tmpl w:val="E06E61FA"/>
    <w:lvl w:ilvl="0" w:tplc="0409000F">
      <w:start w:val="1"/>
      <w:numFmt w:val="decimal"/>
      <w:lvlText w:val="%1."/>
      <w:lvlJc w:val="left"/>
      <w:pPr>
        <w:ind w:left="720" w:hanging="360"/>
      </w:pPr>
    </w:lvl>
    <w:lvl w:ilvl="1" w:tplc="04090019">
      <w:start w:val="1"/>
      <w:numFmt w:val="lowerLetter"/>
      <w:lvlText w:val="%2."/>
      <w:lvlJc w:val="left"/>
      <w:pPr>
        <w:ind w:left="162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2A11938"/>
    <w:multiLevelType w:val="hybridMultilevel"/>
    <w:tmpl w:val="5232B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2D0567"/>
    <w:multiLevelType w:val="hybridMultilevel"/>
    <w:tmpl w:val="FF947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262ACD"/>
    <w:multiLevelType w:val="hybridMultilevel"/>
    <w:tmpl w:val="5D4E0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DF5F5D"/>
    <w:multiLevelType w:val="hybridMultilevel"/>
    <w:tmpl w:val="58147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2C3C45"/>
    <w:multiLevelType w:val="hybridMultilevel"/>
    <w:tmpl w:val="B922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620FCC"/>
    <w:multiLevelType w:val="hybridMultilevel"/>
    <w:tmpl w:val="71204860"/>
    <w:lvl w:ilvl="0" w:tplc="0409000F">
      <w:start w:val="1"/>
      <w:numFmt w:val="decimal"/>
      <w:lvlText w:val="%1."/>
      <w:lvlJc w:val="left"/>
      <w:pPr>
        <w:ind w:left="720" w:hanging="360"/>
      </w:pPr>
    </w:lvl>
    <w:lvl w:ilvl="1" w:tplc="0409000F">
      <w:start w:val="1"/>
      <w:numFmt w:val="decimal"/>
      <w:lvlText w:val="%2."/>
      <w:lvlJc w:val="left"/>
      <w:pPr>
        <w:ind w:left="162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95520604">
    <w:abstractNumId w:val="2"/>
  </w:num>
  <w:num w:numId="2" w16cid:durableId="1588880642">
    <w:abstractNumId w:val="1"/>
  </w:num>
  <w:num w:numId="3" w16cid:durableId="112328749">
    <w:abstractNumId w:val="5"/>
  </w:num>
  <w:num w:numId="4" w16cid:durableId="1070619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6767127">
    <w:abstractNumId w:val="0"/>
  </w:num>
  <w:num w:numId="6" w16cid:durableId="1042094166">
    <w:abstractNumId w:val="6"/>
  </w:num>
  <w:num w:numId="7" w16cid:durableId="260261492">
    <w:abstractNumId w:val="4"/>
  </w:num>
  <w:num w:numId="8" w16cid:durableId="1296792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5F1"/>
    <w:rsid w:val="0000631B"/>
    <w:rsid w:val="00006B32"/>
    <w:rsid w:val="00010706"/>
    <w:rsid w:val="00037523"/>
    <w:rsid w:val="00046FC7"/>
    <w:rsid w:val="00082119"/>
    <w:rsid w:val="000A4BDE"/>
    <w:rsid w:val="000B3A57"/>
    <w:rsid w:val="0010185B"/>
    <w:rsid w:val="00180401"/>
    <w:rsid w:val="001E68C2"/>
    <w:rsid w:val="0020324C"/>
    <w:rsid w:val="00283D79"/>
    <w:rsid w:val="002C4B43"/>
    <w:rsid w:val="002E7E76"/>
    <w:rsid w:val="002F2CEF"/>
    <w:rsid w:val="00313533"/>
    <w:rsid w:val="003200D4"/>
    <w:rsid w:val="0032640A"/>
    <w:rsid w:val="00343FE6"/>
    <w:rsid w:val="00347B71"/>
    <w:rsid w:val="00347D25"/>
    <w:rsid w:val="00392AFB"/>
    <w:rsid w:val="003C4E7E"/>
    <w:rsid w:val="003C57A9"/>
    <w:rsid w:val="00425FB1"/>
    <w:rsid w:val="00436D54"/>
    <w:rsid w:val="0045604C"/>
    <w:rsid w:val="004A58CC"/>
    <w:rsid w:val="0051152D"/>
    <w:rsid w:val="00515BCD"/>
    <w:rsid w:val="005978E1"/>
    <w:rsid w:val="005C349B"/>
    <w:rsid w:val="00674E12"/>
    <w:rsid w:val="00682D6E"/>
    <w:rsid w:val="006C297C"/>
    <w:rsid w:val="006C4570"/>
    <w:rsid w:val="00714366"/>
    <w:rsid w:val="00732E6F"/>
    <w:rsid w:val="00751B0B"/>
    <w:rsid w:val="00782545"/>
    <w:rsid w:val="007B5098"/>
    <w:rsid w:val="007D18D4"/>
    <w:rsid w:val="008308D9"/>
    <w:rsid w:val="008C2AEC"/>
    <w:rsid w:val="008C72D2"/>
    <w:rsid w:val="008C7E92"/>
    <w:rsid w:val="008D0839"/>
    <w:rsid w:val="008D5430"/>
    <w:rsid w:val="0092482E"/>
    <w:rsid w:val="0095442F"/>
    <w:rsid w:val="009D3BC5"/>
    <w:rsid w:val="009F6DE0"/>
    <w:rsid w:val="00A049CC"/>
    <w:rsid w:val="00A517CC"/>
    <w:rsid w:val="00A565F1"/>
    <w:rsid w:val="00A7799E"/>
    <w:rsid w:val="00AD27AD"/>
    <w:rsid w:val="00AE6746"/>
    <w:rsid w:val="00B03DF5"/>
    <w:rsid w:val="00B10FD5"/>
    <w:rsid w:val="00B11EB6"/>
    <w:rsid w:val="00B325F1"/>
    <w:rsid w:val="00B71E53"/>
    <w:rsid w:val="00BA6B8E"/>
    <w:rsid w:val="00BB08EF"/>
    <w:rsid w:val="00BC3835"/>
    <w:rsid w:val="00C27DAD"/>
    <w:rsid w:val="00CD551A"/>
    <w:rsid w:val="00D07D29"/>
    <w:rsid w:val="00D40DB9"/>
    <w:rsid w:val="00D46449"/>
    <w:rsid w:val="00DC0C38"/>
    <w:rsid w:val="00DF2652"/>
    <w:rsid w:val="00E03634"/>
    <w:rsid w:val="00E314A3"/>
    <w:rsid w:val="00E54FB7"/>
    <w:rsid w:val="00EB30D0"/>
    <w:rsid w:val="00EB4C8E"/>
    <w:rsid w:val="00EB5F36"/>
    <w:rsid w:val="00ED396C"/>
    <w:rsid w:val="00ED65F5"/>
    <w:rsid w:val="00EE1317"/>
    <w:rsid w:val="00F24E68"/>
    <w:rsid w:val="00F36E57"/>
    <w:rsid w:val="00F40C9A"/>
    <w:rsid w:val="00F652FA"/>
    <w:rsid w:val="00FC3F84"/>
    <w:rsid w:val="00FE7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9119C"/>
  <w15:docId w15:val="{5D2795E9-CC8E-464E-A9B9-1EC6ED251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FD5"/>
    <w:rPr>
      <w:rFonts w:ascii="Verdana" w:hAnsi="Verdana"/>
      <w:sz w:val="22"/>
    </w:rPr>
  </w:style>
  <w:style w:type="paragraph" w:styleId="Heading1">
    <w:name w:val="heading 1"/>
    <w:basedOn w:val="Normal"/>
    <w:next w:val="Normal"/>
    <w:link w:val="Heading1Char"/>
    <w:autoRedefine/>
    <w:uiPriority w:val="9"/>
    <w:qFormat/>
    <w:rsid w:val="00347B71"/>
    <w:pPr>
      <w:pBdr>
        <w:top w:val="single" w:sz="24" w:space="0" w:color="1CADE4" w:themeColor="accent1"/>
        <w:left w:val="single" w:sz="24" w:space="0" w:color="1CADE4" w:themeColor="accent1"/>
        <w:bottom w:val="single" w:sz="24" w:space="0" w:color="1CADE4" w:themeColor="accent1"/>
        <w:right w:val="single" w:sz="24" w:space="0" w:color="1CADE4" w:themeColor="accent1"/>
      </w:pBdr>
      <w:shd w:val="clear" w:color="auto" w:fill="1CADE4" w:themeFill="accent1"/>
      <w:spacing w:after="0"/>
      <w:jc w:val="center"/>
      <w:outlineLvl w:val="0"/>
    </w:pPr>
    <w:rPr>
      <w:rFonts w:asciiTheme="majorHAnsi" w:hAnsiTheme="majorHAnsi"/>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A049CC"/>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after="0"/>
      <w:jc w:val="center"/>
      <w:outlineLvl w:val="1"/>
    </w:pPr>
    <w:rPr>
      <w:rFonts w:asciiTheme="majorHAnsi" w:hAnsiTheme="majorHAnsi"/>
      <w:b/>
      <w:caps/>
      <w:spacing w:val="15"/>
    </w:rPr>
  </w:style>
  <w:style w:type="paragraph" w:styleId="Heading3">
    <w:name w:val="heading 3"/>
    <w:basedOn w:val="Normal"/>
    <w:next w:val="Normal"/>
    <w:link w:val="Heading3Char"/>
    <w:uiPriority w:val="9"/>
    <w:unhideWhenUsed/>
    <w:qFormat/>
    <w:rsid w:val="00A517CC"/>
    <w:pPr>
      <w:pBdr>
        <w:top w:val="single" w:sz="6" w:space="2" w:color="1CADE4" w:themeColor="accent1"/>
      </w:pBdr>
      <w:spacing w:before="300" w:after="0"/>
      <w:outlineLvl w:val="2"/>
    </w:pPr>
    <w:rPr>
      <w:caps/>
      <w:color w:val="0D5571" w:themeColor="accent1" w:themeShade="7F"/>
      <w:spacing w:val="15"/>
    </w:rPr>
  </w:style>
  <w:style w:type="paragraph" w:styleId="Heading4">
    <w:name w:val="heading 4"/>
    <w:basedOn w:val="Normal"/>
    <w:next w:val="Normal"/>
    <w:link w:val="Heading4Char"/>
    <w:uiPriority w:val="9"/>
    <w:semiHidden/>
    <w:unhideWhenUsed/>
    <w:qFormat/>
    <w:rsid w:val="00A517CC"/>
    <w:pPr>
      <w:pBdr>
        <w:top w:val="dotted" w:sz="6" w:space="2" w:color="1CADE4" w:themeColor="accent1"/>
      </w:pBdr>
      <w:spacing w:before="200" w:after="0"/>
      <w:outlineLvl w:val="3"/>
    </w:pPr>
    <w:rPr>
      <w:caps/>
      <w:color w:val="1481AB" w:themeColor="accent1" w:themeShade="BF"/>
      <w:spacing w:val="10"/>
    </w:rPr>
  </w:style>
  <w:style w:type="paragraph" w:styleId="Heading5">
    <w:name w:val="heading 5"/>
    <w:basedOn w:val="Normal"/>
    <w:next w:val="Normal"/>
    <w:link w:val="Heading5Char"/>
    <w:uiPriority w:val="9"/>
    <w:semiHidden/>
    <w:unhideWhenUsed/>
    <w:qFormat/>
    <w:rsid w:val="00A517CC"/>
    <w:pPr>
      <w:pBdr>
        <w:bottom w:val="single" w:sz="6" w:space="1" w:color="1CADE4" w:themeColor="accent1"/>
      </w:pBdr>
      <w:spacing w:before="200" w:after="0"/>
      <w:outlineLvl w:val="4"/>
    </w:pPr>
    <w:rPr>
      <w:caps/>
      <w:color w:val="1481AB" w:themeColor="accent1" w:themeShade="BF"/>
      <w:spacing w:val="10"/>
    </w:rPr>
  </w:style>
  <w:style w:type="paragraph" w:styleId="Heading6">
    <w:name w:val="heading 6"/>
    <w:basedOn w:val="Normal"/>
    <w:next w:val="Normal"/>
    <w:link w:val="Heading6Char"/>
    <w:uiPriority w:val="9"/>
    <w:semiHidden/>
    <w:unhideWhenUsed/>
    <w:qFormat/>
    <w:rsid w:val="00A517CC"/>
    <w:pPr>
      <w:pBdr>
        <w:bottom w:val="dotted" w:sz="6" w:space="1" w:color="1CADE4" w:themeColor="accent1"/>
      </w:pBdr>
      <w:spacing w:before="200" w:after="0"/>
      <w:outlineLvl w:val="5"/>
    </w:pPr>
    <w:rPr>
      <w:caps/>
      <w:color w:val="1481AB" w:themeColor="accent1" w:themeShade="BF"/>
      <w:spacing w:val="10"/>
    </w:rPr>
  </w:style>
  <w:style w:type="paragraph" w:styleId="Heading7">
    <w:name w:val="heading 7"/>
    <w:basedOn w:val="Normal"/>
    <w:next w:val="Normal"/>
    <w:link w:val="Heading7Char"/>
    <w:uiPriority w:val="9"/>
    <w:semiHidden/>
    <w:unhideWhenUsed/>
    <w:qFormat/>
    <w:rsid w:val="00A517CC"/>
    <w:pPr>
      <w:spacing w:before="200" w:after="0"/>
      <w:outlineLvl w:val="6"/>
    </w:pPr>
    <w:rPr>
      <w:caps/>
      <w:color w:val="1481AB" w:themeColor="accent1" w:themeShade="BF"/>
      <w:spacing w:val="10"/>
    </w:rPr>
  </w:style>
  <w:style w:type="paragraph" w:styleId="Heading8">
    <w:name w:val="heading 8"/>
    <w:basedOn w:val="Normal"/>
    <w:next w:val="Normal"/>
    <w:link w:val="Heading8Char"/>
    <w:uiPriority w:val="9"/>
    <w:semiHidden/>
    <w:unhideWhenUsed/>
    <w:qFormat/>
    <w:rsid w:val="00A517C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517C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pPr>
      <w:spacing w:before="559"/>
    </w:pPr>
    <w:rPr>
      <w:rFonts w:ascii="Calibri" w:eastAsia="Calibri" w:hAnsi="Calibri"/>
    </w:rPr>
  </w:style>
  <w:style w:type="paragraph" w:styleId="TOC2">
    <w:name w:val="toc 2"/>
    <w:basedOn w:val="Normal"/>
    <w:uiPriority w:val="1"/>
    <w:pPr>
      <w:spacing w:before="139"/>
      <w:ind w:left="321"/>
    </w:pPr>
    <w:rPr>
      <w:rFonts w:ascii="Calibri" w:eastAsia="Calibri" w:hAnsi="Calibri"/>
    </w:rPr>
  </w:style>
  <w:style w:type="paragraph" w:styleId="TOC3">
    <w:name w:val="toc 3"/>
    <w:basedOn w:val="Normal"/>
    <w:uiPriority w:val="1"/>
    <w:pPr>
      <w:spacing w:before="139"/>
      <w:ind w:left="539"/>
    </w:pPr>
    <w:rPr>
      <w:rFonts w:ascii="Calibri" w:eastAsia="Calibri" w:hAnsi="Calibri"/>
    </w:rPr>
  </w:style>
  <w:style w:type="paragraph" w:styleId="BodyText">
    <w:name w:val="Body Text"/>
    <w:basedOn w:val="Normal"/>
    <w:uiPriority w:val="1"/>
    <w:pPr>
      <w:ind w:left="1540"/>
    </w:pPr>
    <w:rPr>
      <w:rFonts w:ascii="Cambria" w:eastAsia="Cambria" w:hAnsi="Cambria"/>
      <w:sz w:val="24"/>
      <w:szCs w:val="24"/>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paragraph" w:styleId="Header">
    <w:name w:val="header"/>
    <w:basedOn w:val="Normal"/>
    <w:link w:val="HeaderChar"/>
    <w:uiPriority w:val="99"/>
    <w:unhideWhenUsed/>
    <w:rsid w:val="00CD551A"/>
    <w:pPr>
      <w:tabs>
        <w:tab w:val="center" w:pos="4680"/>
        <w:tab w:val="right" w:pos="9360"/>
      </w:tabs>
    </w:pPr>
  </w:style>
  <w:style w:type="character" w:customStyle="1" w:styleId="HeaderChar">
    <w:name w:val="Header Char"/>
    <w:basedOn w:val="DefaultParagraphFont"/>
    <w:link w:val="Header"/>
    <w:uiPriority w:val="99"/>
    <w:rsid w:val="00CD551A"/>
  </w:style>
  <w:style w:type="paragraph" w:styleId="Footer">
    <w:name w:val="footer"/>
    <w:basedOn w:val="Normal"/>
    <w:link w:val="FooterChar"/>
    <w:uiPriority w:val="99"/>
    <w:unhideWhenUsed/>
    <w:rsid w:val="00CD551A"/>
    <w:pPr>
      <w:tabs>
        <w:tab w:val="center" w:pos="4680"/>
        <w:tab w:val="right" w:pos="9360"/>
      </w:tabs>
    </w:pPr>
  </w:style>
  <w:style w:type="character" w:customStyle="1" w:styleId="FooterChar">
    <w:name w:val="Footer Char"/>
    <w:basedOn w:val="DefaultParagraphFont"/>
    <w:link w:val="Footer"/>
    <w:uiPriority w:val="99"/>
    <w:rsid w:val="00CD551A"/>
  </w:style>
  <w:style w:type="paragraph" w:styleId="Title">
    <w:name w:val="Title"/>
    <w:basedOn w:val="Normal"/>
    <w:next w:val="Normal"/>
    <w:link w:val="TitleChar"/>
    <w:uiPriority w:val="10"/>
    <w:qFormat/>
    <w:rsid w:val="00347B71"/>
    <w:pPr>
      <w:spacing w:before="0" w:after="0"/>
    </w:pPr>
    <w:rPr>
      <w:rFonts w:asciiTheme="majorHAnsi" w:eastAsiaTheme="majorEastAsia" w:hAnsiTheme="majorHAnsi" w:cstheme="majorBidi"/>
      <w:caps/>
      <w:spacing w:val="10"/>
      <w:sz w:val="52"/>
      <w:szCs w:val="52"/>
    </w:rPr>
  </w:style>
  <w:style w:type="character" w:customStyle="1" w:styleId="TitleChar">
    <w:name w:val="Title Char"/>
    <w:basedOn w:val="DefaultParagraphFont"/>
    <w:link w:val="Title"/>
    <w:uiPriority w:val="10"/>
    <w:rsid w:val="00347B71"/>
    <w:rPr>
      <w:rFonts w:asciiTheme="majorHAnsi" w:eastAsiaTheme="majorEastAsia" w:hAnsiTheme="majorHAnsi" w:cstheme="majorBidi"/>
      <w:caps/>
      <w:spacing w:val="10"/>
      <w:sz w:val="52"/>
      <w:szCs w:val="52"/>
    </w:rPr>
  </w:style>
  <w:style w:type="character" w:customStyle="1" w:styleId="Heading1Char">
    <w:name w:val="Heading 1 Char"/>
    <w:basedOn w:val="DefaultParagraphFont"/>
    <w:link w:val="Heading1"/>
    <w:uiPriority w:val="9"/>
    <w:rsid w:val="00347B71"/>
    <w:rPr>
      <w:rFonts w:asciiTheme="majorHAnsi" w:hAnsiTheme="majorHAnsi"/>
      <w:b/>
      <w:caps/>
      <w:color w:val="FFFFFF" w:themeColor="background1"/>
      <w:spacing w:val="15"/>
      <w:sz w:val="28"/>
      <w:szCs w:val="22"/>
      <w:shd w:val="clear" w:color="auto" w:fill="1CADE4" w:themeFill="accent1"/>
    </w:rPr>
  </w:style>
  <w:style w:type="character" w:customStyle="1" w:styleId="Heading2Char">
    <w:name w:val="Heading 2 Char"/>
    <w:basedOn w:val="DefaultParagraphFont"/>
    <w:link w:val="Heading2"/>
    <w:uiPriority w:val="9"/>
    <w:rsid w:val="00A049CC"/>
    <w:rPr>
      <w:rFonts w:asciiTheme="majorHAnsi" w:hAnsiTheme="majorHAnsi"/>
      <w:b/>
      <w:caps/>
      <w:spacing w:val="15"/>
      <w:sz w:val="22"/>
      <w:shd w:val="clear" w:color="auto" w:fill="D1EEF9" w:themeFill="accent1" w:themeFillTint="33"/>
    </w:rPr>
  </w:style>
  <w:style w:type="character" w:customStyle="1" w:styleId="Heading3Char">
    <w:name w:val="Heading 3 Char"/>
    <w:basedOn w:val="DefaultParagraphFont"/>
    <w:link w:val="Heading3"/>
    <w:uiPriority w:val="9"/>
    <w:rsid w:val="00A517CC"/>
    <w:rPr>
      <w:caps/>
      <w:color w:val="0D5571" w:themeColor="accent1" w:themeShade="7F"/>
      <w:spacing w:val="15"/>
    </w:rPr>
  </w:style>
  <w:style w:type="character" w:customStyle="1" w:styleId="Heading4Char">
    <w:name w:val="Heading 4 Char"/>
    <w:basedOn w:val="DefaultParagraphFont"/>
    <w:link w:val="Heading4"/>
    <w:uiPriority w:val="9"/>
    <w:semiHidden/>
    <w:rsid w:val="00A517CC"/>
    <w:rPr>
      <w:caps/>
      <w:color w:val="1481AB" w:themeColor="accent1" w:themeShade="BF"/>
      <w:spacing w:val="10"/>
    </w:rPr>
  </w:style>
  <w:style w:type="character" w:customStyle="1" w:styleId="Heading5Char">
    <w:name w:val="Heading 5 Char"/>
    <w:basedOn w:val="DefaultParagraphFont"/>
    <w:link w:val="Heading5"/>
    <w:uiPriority w:val="9"/>
    <w:semiHidden/>
    <w:rsid w:val="00A517CC"/>
    <w:rPr>
      <w:caps/>
      <w:color w:val="1481AB" w:themeColor="accent1" w:themeShade="BF"/>
      <w:spacing w:val="10"/>
    </w:rPr>
  </w:style>
  <w:style w:type="character" w:customStyle="1" w:styleId="Heading6Char">
    <w:name w:val="Heading 6 Char"/>
    <w:basedOn w:val="DefaultParagraphFont"/>
    <w:link w:val="Heading6"/>
    <w:uiPriority w:val="9"/>
    <w:semiHidden/>
    <w:rsid w:val="00A517CC"/>
    <w:rPr>
      <w:caps/>
      <w:color w:val="1481AB" w:themeColor="accent1" w:themeShade="BF"/>
      <w:spacing w:val="10"/>
    </w:rPr>
  </w:style>
  <w:style w:type="character" w:customStyle="1" w:styleId="Heading7Char">
    <w:name w:val="Heading 7 Char"/>
    <w:basedOn w:val="DefaultParagraphFont"/>
    <w:link w:val="Heading7"/>
    <w:uiPriority w:val="9"/>
    <w:semiHidden/>
    <w:rsid w:val="00A517CC"/>
    <w:rPr>
      <w:caps/>
      <w:color w:val="1481AB" w:themeColor="accent1" w:themeShade="BF"/>
      <w:spacing w:val="10"/>
    </w:rPr>
  </w:style>
  <w:style w:type="character" w:customStyle="1" w:styleId="Heading8Char">
    <w:name w:val="Heading 8 Char"/>
    <w:basedOn w:val="DefaultParagraphFont"/>
    <w:link w:val="Heading8"/>
    <w:uiPriority w:val="9"/>
    <w:semiHidden/>
    <w:rsid w:val="00A517CC"/>
    <w:rPr>
      <w:caps/>
      <w:spacing w:val="10"/>
      <w:sz w:val="18"/>
      <w:szCs w:val="18"/>
    </w:rPr>
  </w:style>
  <w:style w:type="character" w:customStyle="1" w:styleId="Heading9Char">
    <w:name w:val="Heading 9 Char"/>
    <w:basedOn w:val="DefaultParagraphFont"/>
    <w:link w:val="Heading9"/>
    <w:uiPriority w:val="9"/>
    <w:semiHidden/>
    <w:rsid w:val="00A517CC"/>
    <w:rPr>
      <w:i/>
      <w:iCs/>
      <w:caps/>
      <w:spacing w:val="10"/>
      <w:sz w:val="18"/>
      <w:szCs w:val="18"/>
    </w:rPr>
  </w:style>
  <w:style w:type="paragraph" w:styleId="Caption">
    <w:name w:val="caption"/>
    <w:basedOn w:val="Normal"/>
    <w:next w:val="Normal"/>
    <w:uiPriority w:val="35"/>
    <w:semiHidden/>
    <w:unhideWhenUsed/>
    <w:qFormat/>
    <w:rsid w:val="00A517CC"/>
    <w:rPr>
      <w:b/>
      <w:bCs/>
      <w:color w:val="1481AB" w:themeColor="accent1" w:themeShade="BF"/>
      <w:sz w:val="16"/>
      <w:szCs w:val="16"/>
    </w:rPr>
  </w:style>
  <w:style w:type="paragraph" w:styleId="Subtitle">
    <w:name w:val="Subtitle"/>
    <w:basedOn w:val="Normal"/>
    <w:next w:val="Normal"/>
    <w:link w:val="SubtitleChar"/>
    <w:uiPriority w:val="11"/>
    <w:qFormat/>
    <w:rsid w:val="00A517C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517CC"/>
    <w:rPr>
      <w:caps/>
      <w:color w:val="595959" w:themeColor="text1" w:themeTint="A6"/>
      <w:spacing w:val="10"/>
      <w:sz w:val="21"/>
      <w:szCs w:val="21"/>
    </w:rPr>
  </w:style>
  <w:style w:type="character" w:styleId="Strong">
    <w:name w:val="Strong"/>
    <w:uiPriority w:val="22"/>
    <w:qFormat/>
    <w:rsid w:val="00A517CC"/>
    <w:rPr>
      <w:b/>
      <w:bCs/>
    </w:rPr>
  </w:style>
  <w:style w:type="character" w:styleId="Emphasis">
    <w:name w:val="Emphasis"/>
    <w:uiPriority w:val="20"/>
    <w:qFormat/>
    <w:rsid w:val="00A517CC"/>
    <w:rPr>
      <w:caps/>
      <w:color w:val="0D5571" w:themeColor="accent1" w:themeShade="7F"/>
      <w:spacing w:val="5"/>
    </w:rPr>
  </w:style>
  <w:style w:type="paragraph" w:styleId="NoSpacing">
    <w:name w:val="No Spacing"/>
    <w:uiPriority w:val="1"/>
    <w:qFormat/>
    <w:rsid w:val="00A517CC"/>
    <w:pPr>
      <w:spacing w:after="0" w:line="240" w:lineRule="auto"/>
    </w:pPr>
  </w:style>
  <w:style w:type="paragraph" w:styleId="Quote">
    <w:name w:val="Quote"/>
    <w:basedOn w:val="Normal"/>
    <w:next w:val="Normal"/>
    <w:link w:val="QuoteChar"/>
    <w:uiPriority w:val="29"/>
    <w:qFormat/>
    <w:rsid w:val="00A517CC"/>
    <w:rPr>
      <w:i/>
      <w:iCs/>
      <w:sz w:val="24"/>
      <w:szCs w:val="24"/>
    </w:rPr>
  </w:style>
  <w:style w:type="character" w:customStyle="1" w:styleId="QuoteChar">
    <w:name w:val="Quote Char"/>
    <w:basedOn w:val="DefaultParagraphFont"/>
    <w:link w:val="Quote"/>
    <w:uiPriority w:val="29"/>
    <w:rsid w:val="00A517CC"/>
    <w:rPr>
      <w:i/>
      <w:iCs/>
      <w:sz w:val="24"/>
      <w:szCs w:val="24"/>
    </w:rPr>
  </w:style>
  <w:style w:type="paragraph" w:styleId="IntenseQuote">
    <w:name w:val="Intense Quote"/>
    <w:basedOn w:val="Normal"/>
    <w:next w:val="Normal"/>
    <w:link w:val="IntenseQuoteChar"/>
    <w:uiPriority w:val="30"/>
    <w:qFormat/>
    <w:rsid w:val="00A517CC"/>
    <w:pPr>
      <w:spacing w:before="240" w:after="240" w:line="240" w:lineRule="auto"/>
      <w:ind w:left="1080" w:right="1080"/>
      <w:jc w:val="center"/>
    </w:pPr>
    <w:rPr>
      <w:color w:val="1CADE4" w:themeColor="accent1"/>
      <w:sz w:val="24"/>
      <w:szCs w:val="24"/>
    </w:rPr>
  </w:style>
  <w:style w:type="character" w:customStyle="1" w:styleId="IntenseQuoteChar">
    <w:name w:val="Intense Quote Char"/>
    <w:basedOn w:val="DefaultParagraphFont"/>
    <w:link w:val="IntenseQuote"/>
    <w:uiPriority w:val="30"/>
    <w:rsid w:val="00A517CC"/>
    <w:rPr>
      <w:color w:val="1CADE4" w:themeColor="accent1"/>
      <w:sz w:val="24"/>
      <w:szCs w:val="24"/>
    </w:rPr>
  </w:style>
  <w:style w:type="character" w:styleId="SubtleEmphasis">
    <w:name w:val="Subtle Emphasis"/>
    <w:uiPriority w:val="19"/>
    <w:qFormat/>
    <w:rsid w:val="008308D9"/>
    <w:rPr>
      <w:i/>
      <w:iCs/>
      <w:color w:val="0D5571" w:themeColor="accent1" w:themeShade="7F"/>
    </w:rPr>
  </w:style>
  <w:style w:type="character" w:styleId="IntenseEmphasis">
    <w:name w:val="Intense Emphasis"/>
    <w:uiPriority w:val="21"/>
    <w:qFormat/>
    <w:rsid w:val="00A517CC"/>
    <w:rPr>
      <w:b/>
      <w:bCs/>
      <w:caps/>
      <w:color w:val="0D5571" w:themeColor="accent1" w:themeShade="7F"/>
      <w:spacing w:val="10"/>
    </w:rPr>
  </w:style>
  <w:style w:type="character" w:styleId="SubtleReference">
    <w:name w:val="Subtle Reference"/>
    <w:uiPriority w:val="31"/>
    <w:qFormat/>
    <w:rsid w:val="00A517CC"/>
    <w:rPr>
      <w:b/>
      <w:bCs/>
      <w:color w:val="1CADE4" w:themeColor="accent1"/>
    </w:rPr>
  </w:style>
  <w:style w:type="character" w:styleId="IntenseReference">
    <w:name w:val="Intense Reference"/>
    <w:uiPriority w:val="32"/>
    <w:qFormat/>
    <w:rsid w:val="00A517CC"/>
    <w:rPr>
      <w:b/>
      <w:bCs/>
      <w:i/>
      <w:iCs/>
      <w:caps/>
      <w:color w:val="1CADE4" w:themeColor="accent1"/>
    </w:rPr>
  </w:style>
  <w:style w:type="character" w:styleId="BookTitle">
    <w:name w:val="Book Title"/>
    <w:uiPriority w:val="33"/>
    <w:qFormat/>
    <w:rsid w:val="00A517CC"/>
    <w:rPr>
      <w:b/>
      <w:bCs/>
      <w:i/>
      <w:iCs/>
      <w:spacing w:val="0"/>
    </w:rPr>
  </w:style>
  <w:style w:type="paragraph" w:styleId="TOCHeading">
    <w:name w:val="TOC Heading"/>
    <w:basedOn w:val="Heading1"/>
    <w:next w:val="Normal"/>
    <w:uiPriority w:val="39"/>
    <w:semiHidden/>
    <w:unhideWhenUsed/>
    <w:qFormat/>
    <w:rsid w:val="00A517CC"/>
    <w:pPr>
      <w:outlineLvl w:val="9"/>
    </w:pPr>
  </w:style>
  <w:style w:type="character" w:styleId="Hyperlink">
    <w:name w:val="Hyperlink"/>
    <w:basedOn w:val="DefaultParagraphFont"/>
    <w:uiPriority w:val="99"/>
    <w:unhideWhenUsed/>
    <w:rsid w:val="008D5430"/>
    <w:rPr>
      <w:color w:val="0070C0"/>
      <w:u w:val="single"/>
    </w:rPr>
  </w:style>
  <w:style w:type="table" w:styleId="TableGrid">
    <w:name w:val="Table Grid"/>
    <w:basedOn w:val="TableNormal"/>
    <w:uiPriority w:val="39"/>
    <w:rsid w:val="00BB08EF"/>
    <w:pPr>
      <w:spacing w:before="0" w:after="0" w:line="240" w:lineRule="auto"/>
    </w:pPr>
    <w:rPr>
      <w:rFonts w:eastAsiaTheme="minorHAns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32E6F"/>
    <w:rPr>
      <w:color w:val="B26B02" w:themeColor="followedHyperlink"/>
      <w:u w:val="single"/>
    </w:rPr>
  </w:style>
  <w:style w:type="character" w:styleId="UnresolvedMention">
    <w:name w:val="Unresolved Mention"/>
    <w:basedOn w:val="DefaultParagraphFont"/>
    <w:uiPriority w:val="99"/>
    <w:semiHidden/>
    <w:unhideWhenUsed/>
    <w:rsid w:val="009544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d5file.com/calculato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osler\AppData\Roaming\Microsoft\Templates\Word_C5_Module_CC_license.dotx" TargetMode="External"/></Relationships>
</file>

<file path=word/theme/theme1.xml><?xml version="1.0" encoding="utf-8"?>
<a:theme xmlns:a="http://schemas.openxmlformats.org/drawingml/2006/main" name="Vapor Trail">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26CD4-5A5D-4576-BC68-09F0C6A3F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C:\Users\chosler\AppData\Roaming\Microsoft\Templates\Word_C5_Module_CC_license.dotx</Template>
  <TotalTime>278</TotalTime>
  <Pages>5</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C5 MS Word Template Accessible</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C5 MS Word Template Accessible</dc:title>
  <dc:subject>Part 0:  Overview                                                      v01 – 05/15/16</dc:subject>
  <dc:creator>Christine Hosler</dc:creator>
  <cp:keywords>C5</cp:keywords>
  <cp:lastModifiedBy>Spencer Smith</cp:lastModifiedBy>
  <cp:revision>14</cp:revision>
  <dcterms:created xsi:type="dcterms:W3CDTF">2017-12-22T17:10:00Z</dcterms:created>
  <dcterms:modified xsi:type="dcterms:W3CDTF">2025-02-18T19:52:00Z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2016-05-14T00:00:00Z</vt:filetime>
  </property>
  <property fmtid="{D5CDD505-2E9C-101B-9397-08002B2CF9AE}" pid="3" name="LastSaved">
    <vt:filetime>2016-07-19T00:00:00Z</vt:filetime>
  </property>
</Properties>
</file>